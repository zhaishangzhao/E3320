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七</w:t>
      </w:r>
      <w:r>
        <w:rPr>
          <w:rFonts w:hint="eastAsia" w:ascii="Times New Roman" w:hAnsi="Times New Roman"/>
          <w:b/>
          <w:sz w:val="28"/>
          <w:szCs w:val="28"/>
          <w:u w:val="single"/>
        </w:rPr>
        <w:t xml:space="preserve">　应用层协议服务配置 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级1班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翟尚召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</w:t>
      </w:r>
      <w:r>
        <w:rPr>
          <w:rFonts w:ascii="Times New Roman" w:hAnsi="Times New Roman"/>
          <w:b/>
          <w:sz w:val="28"/>
          <w:szCs w:val="28"/>
          <w:u w:val="single"/>
        </w:rPr>
        <w:t>2018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</w:t>
      </w:r>
      <w:r>
        <w:rPr>
          <w:rFonts w:ascii="Times New Roman" w:hAnsi="Times New Roman"/>
          <w:b/>
          <w:sz w:val="28"/>
          <w:szCs w:val="28"/>
          <w:u w:val="single"/>
        </w:rPr>
        <w:t>0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332</w:t>
      </w:r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5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5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19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permStart w:id="10" w:edGrp="everyone"/>
      <w:r>
        <w:rPr>
          <w:rFonts w:ascii="CIDFont" w:hAnsi="CIDFont" w:eastAsia="CIDFont" w:cs="CIDFont"/>
          <w:color w:val="000000"/>
          <w:kern w:val="0"/>
          <w:sz w:val="23"/>
          <w:szCs w:val="23"/>
          <w:lang w:val="en-US" w:eastAsia="zh-CN" w:bidi="ar"/>
        </w:rPr>
        <w:t>配置应用层协议服务</w:t>
      </w: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>Windows server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numPr>
          <w:ilvl w:val="0"/>
          <w:numId w:val="2"/>
        </w:numPr>
        <w:spacing w:before="120" w:after="120"/>
        <w:ind w:firstLine="48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安装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VMware Workstation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虚拟机与Windows server镜像文件</w:t>
      </w:r>
    </w:p>
    <w:p>
      <w:pPr>
        <w:pStyle w:val="3"/>
        <w:numPr>
          <w:ilvl w:val="0"/>
          <w:numId w:val="2"/>
        </w:numPr>
        <w:spacing w:before="120" w:after="120"/>
        <w:ind w:firstLine="48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下载DNS服务器</w:t>
      </w:r>
    </w:p>
    <w:p>
      <w:pPr>
        <w:pStyle w:val="3"/>
        <w:numPr>
          <w:numId w:val="0"/>
        </w:numPr>
        <w:spacing w:before="120" w:after="1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056255" cy="1814830"/>
            <wp:effectExtent l="0" t="0" r="6985" b="13970"/>
            <wp:docPr id="1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新建主要区域</w:t>
      </w:r>
    </w:p>
    <w:p>
      <w:pPr>
        <w:pStyle w:val="3"/>
        <w:numPr>
          <w:numId w:val="0"/>
        </w:numPr>
        <w:spacing w:before="120" w:after="12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694940" cy="1913255"/>
            <wp:effectExtent l="0" t="0" r="2540" b="698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和 IP 对应起来，对应于 IP</w:t>
      </w:r>
    </w:p>
    <w:p>
      <w:pPr>
        <w:pStyle w:val="3"/>
        <w:numPr>
          <w:numId w:val="0"/>
        </w:numPr>
        <w:spacing w:before="120" w:after="12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501900" cy="1122045"/>
            <wp:effectExtent l="0" t="0" r="12700" b="5715"/>
            <wp:docPr id="9" name="图片 9" descr="微信截图_2020051922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005192247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新建主机并为其取别名</w:t>
      </w:r>
    </w:p>
    <w:p>
      <w:pPr>
        <w:pStyle w:val="3"/>
        <w:numPr>
          <w:numId w:val="0"/>
        </w:numPr>
        <w:spacing w:before="120" w:after="12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717800" cy="1796415"/>
            <wp:effectExtent l="0" t="0" r="10160" b="1905"/>
            <wp:docPr id="10" name="图片 10" descr="微信截图_2020051922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005192248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1610995" cy="1973580"/>
            <wp:effectExtent l="0" t="0" r="4445" b="7620"/>
            <wp:docPr id="12" name="图片 12" descr="微信截图_2020051922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005192248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测试</w:t>
      </w:r>
    </w:p>
    <w:p>
      <w:pPr>
        <w:pStyle w:val="3"/>
        <w:numPr>
          <w:numId w:val="0"/>
        </w:numPr>
        <w:spacing w:before="120" w:after="12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642870" cy="1832610"/>
            <wp:effectExtent l="0" t="0" r="8890" b="11430"/>
            <wp:docPr id="13" name="图片 13" descr="微信截图_2020051922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005192249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380" w:firstLine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下载web服务器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590165" cy="1595755"/>
            <wp:effectExtent l="0" t="0" r="635" b="4445"/>
            <wp:docPr id="14" name="图片 14" descr="微信截图_2020051922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005192249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新建网站并匿名验证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65070" cy="1797050"/>
            <wp:effectExtent l="0" t="0" r="3810" b="1270"/>
            <wp:docPr id="15" name="图片 15" descr="微信截图_2020051922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005192249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42515" cy="993775"/>
            <wp:effectExtent l="0" t="0" r="4445" b="12065"/>
            <wp:docPr id="16" name="图片 16" descr="微信截图_2020051922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005192250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更改相关设置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518410" cy="1031875"/>
            <wp:effectExtent l="0" t="0" r="11430" b="4445"/>
            <wp:docPr id="17" name="图片 17" descr="微信截图_2020051922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005192250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67915" cy="815975"/>
            <wp:effectExtent l="0" t="0" r="9525" b="6985"/>
            <wp:docPr id="19" name="图片 19" descr="微信截图_2020051922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005192250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测试是否架构成功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153410" cy="1523365"/>
            <wp:effectExtent l="0" t="0" r="1270" b="635"/>
            <wp:docPr id="20" name="图片 20" descr="微信截图_2020051923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005192303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流量控制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089150" cy="2388235"/>
            <wp:effectExtent l="0" t="0" r="13970" b="4445"/>
            <wp:docPr id="21" name="图片 21" descr="微信截图_2020051922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005192251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380" w:firstLine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虚拟主机技术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创建/修改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1832610" cy="1652905"/>
            <wp:effectExtent l="0" t="0" r="11430" b="8255"/>
            <wp:docPr id="22" name="图片 22" descr="微信截图_2020051922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005192252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添加其他的站点，设置相同的 IP 和端口号，不同的主机头值 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393440" cy="1916430"/>
            <wp:effectExtent l="0" t="0" r="5080" b="3810"/>
            <wp:docPr id="24" name="图片 24" descr="微信截图_2020051922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005192252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站点测试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128260" cy="1386840"/>
            <wp:effectExtent l="0" t="0" r="7620" b="0"/>
            <wp:docPr id="26" name="图片 26" descr="微信截图_2020051923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005192308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380" w:firstLine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安全站点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申请证书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539365" cy="1742440"/>
            <wp:effectExtent l="0" t="0" r="5715" b="10160"/>
            <wp:docPr id="28" name="图片 28" descr="微信截图_2020051923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005192316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安装证书颁发机构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390265" cy="2437130"/>
            <wp:effectExtent l="0" t="0" r="8255" b="1270"/>
            <wp:docPr id="29" name="图片 29" descr="微信截图_2020051923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005192318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AD CS配置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602865" cy="1428115"/>
            <wp:effectExtent l="0" t="0" r="3175" b="4445"/>
            <wp:docPr id="30" name="图片 30" descr="微信截图_2020051923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005192310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提交申请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317240" cy="962025"/>
            <wp:effectExtent l="0" t="0" r="5080" b="13335"/>
            <wp:docPr id="31" name="图片 31" descr="微信截图_2020051923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005192310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申请完成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966720" cy="1628140"/>
            <wp:effectExtent l="0" t="0" r="5080" b="2540"/>
            <wp:docPr id="33" name="图片 33" descr="微信截图_2020051923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005192311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证书信息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111375" cy="2680970"/>
            <wp:effectExtent l="0" t="0" r="6985" b="1270"/>
            <wp:docPr id="34" name="图片 34" descr="微信截图_2020051923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005192311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380" w:firstLine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Ftp 服务器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84755" cy="1677035"/>
            <wp:effectExtent l="0" t="0" r="14605" b="14605"/>
            <wp:docPr id="35" name="图片 35" descr="微信截图_2020051923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005192323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新建域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57120" cy="1404620"/>
            <wp:effectExtent l="0" t="0" r="5080" b="12700"/>
            <wp:docPr id="36" name="图片 36" descr="微信截图_2020051923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2005192323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20620" cy="1589405"/>
            <wp:effectExtent l="0" t="0" r="2540" b="10795"/>
            <wp:docPr id="37" name="图片 37" descr="微信截图_2020051923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005192324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创建用户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045970" cy="1563370"/>
            <wp:effectExtent l="0" t="0" r="11430" b="6350"/>
            <wp:docPr id="38" name="图片 38" descr="微信截图_2020051923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2005192324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设置访问权限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171190" cy="2108200"/>
            <wp:effectExtent l="0" t="0" r="13970" b="10160"/>
            <wp:docPr id="39" name="图片 39" descr="微信截图_2020051923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2005192324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测试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823210" cy="1589405"/>
            <wp:effectExtent l="0" t="0" r="11430" b="10795"/>
            <wp:docPr id="40" name="图片 40" descr="微信截图_202005192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2005192324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权限测试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04415" cy="1123950"/>
            <wp:effectExtent l="0" t="0" r="12065" b="3810"/>
            <wp:docPr id="41" name="图片 41" descr="微信截图_2020051923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2005192325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95550" cy="1208405"/>
            <wp:effectExtent l="0" t="0" r="3810" b="10795"/>
            <wp:docPr id="42" name="图片 42" descr="微信截图_202005192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2005192325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 w:bidi="ar-SA"/>
        </w:rPr>
        <w:t>7.SMTP 和 和 POP 服务器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安装SMTP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897505" cy="1749425"/>
            <wp:effectExtent l="0" t="0" r="13335" b="3175"/>
            <wp:docPr id="43" name="图片 43" descr="微信截图_2020051923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截图_202005192325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创建账户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80310" cy="2289810"/>
            <wp:effectExtent l="0" t="0" r="3810" b="11430"/>
            <wp:docPr id="44" name="图片 44" descr="微信截图_2020051923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截图_202005192326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 w:bidi="ar-SA"/>
        </w:rPr>
      </w:pPr>
      <w:r>
        <w:rPr>
          <w:rFonts w:ascii="CIDFont" w:hAnsi="CIDFont" w:eastAsia="CIDFont" w:cs="CIDFont"/>
          <w:color w:val="000000"/>
          <w:kern w:val="0"/>
          <w:sz w:val="23"/>
          <w:szCs w:val="23"/>
          <w:lang w:val="en-US" w:eastAsia="zh-CN" w:bidi="ar"/>
        </w:rPr>
        <w:t>安装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 w:bidi="ar-SA"/>
        </w:rPr>
        <w:t xml:space="preserve"> Microsoft Office Outlook</w:t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607310" cy="1303655"/>
            <wp:effectExtent l="0" t="0" r="13970" b="6985"/>
            <wp:docPr id="45" name="图片 45" descr="微信截图_2020051923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截图_202005192326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157220" cy="2761615"/>
            <wp:effectExtent l="0" t="0" r="12700" b="12065"/>
            <wp:docPr id="47" name="图片 47" descr="微信截图_2020051923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2005192326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20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955925" cy="2595880"/>
            <wp:effectExtent l="0" t="0" r="635" b="10160"/>
            <wp:docPr id="48" name="图片 48" descr="微信截图_2020051923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截图_202005192327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</w:rPr>
        <w:t>通过</w:t>
      </w:r>
      <w:r>
        <w:rPr>
          <w:rFonts w:hint="eastAsia"/>
          <w:lang w:val="en-US" w:eastAsia="zh-CN"/>
        </w:rPr>
        <w:t>此次</w:t>
      </w:r>
      <w:r>
        <w:rPr>
          <w:rFonts w:hint="eastAsia"/>
        </w:rPr>
        <w:t>实验，</w:t>
      </w:r>
      <w:r>
        <w:rPr>
          <w:rFonts w:hint="eastAsia"/>
          <w:lang w:val="en-US" w:eastAsia="zh-CN"/>
        </w:rPr>
        <w:t>对应用层协议有了更进一步的了解，初步掌握了DNS服务器等</w:t>
      </w:r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057008"/>
    <w:multiLevelType w:val="singleLevel"/>
    <w:tmpl w:val="930570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395DB8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9BF45CE"/>
    <w:rsid w:val="0B323EE7"/>
    <w:rsid w:val="33395DB8"/>
    <w:rsid w:val="693D52AA"/>
    <w:rsid w:val="7867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qFormat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Pages>2</Pages>
  <Words>227</Words>
  <Characters>273</Characters>
  <Lines>2</Lines>
  <Paragraphs>1</Paragraphs>
  <TotalTime>3</TotalTime>
  <ScaleCrop>false</ScaleCrop>
  <LinksUpToDate>false</LinksUpToDate>
  <CharactersWithSpaces>309</CharactersWithSpaces>
  <Application>WPS Office_11.1.0.9662_F1E327BC-269C-435d-A152-05C5408002CA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2020-05-19T14:14:00Z</dcterms:created>
  <dc:creator>半世微凉</dc:creator>
  <cp:lastModifiedBy>半世微凉</cp:lastModifiedBy>
  <dcterms:modified xsi:type="dcterms:W3CDTF">2020-05-19T15:34:55Z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